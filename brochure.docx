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5946" w:type="dxa"/>
        <w:tblInd w:w="-869" w:type="dxa"/>
        <w:tblLook w:val="0000" w:firstRow="0" w:lastRow="0" w:firstColumn="0" w:lastColumn="0" w:noHBand="0" w:noVBand="0"/>
      </w:tblPr>
      <w:tblGrid>
        <w:gridCol w:w="5189"/>
        <w:gridCol w:w="5310"/>
        <w:gridCol w:w="5447"/>
      </w:tblGrid>
      <w:tr w:rsidR="007718F4" w:rsidTr="00F674E7">
        <w:trPr>
          <w:trHeight w:val="4125"/>
        </w:trPr>
        <w:tc>
          <w:tcPr>
            <w:tcW w:w="5189" w:type="dxa"/>
            <w:vAlign w:val="center"/>
          </w:tcPr>
          <w:p w:rsidR="00C16B75" w:rsidRDefault="00C16B75" w:rsidP="005F223D">
            <w:pPr>
              <w:ind w:left="864"/>
            </w:pPr>
          </w:p>
        </w:tc>
        <w:tc>
          <w:tcPr>
            <w:tcW w:w="5310" w:type="dxa"/>
            <w:vAlign w:val="center"/>
          </w:tcPr>
          <w:p w:rsidR="007C3695" w:rsidRDefault="007C3695" w:rsidP="00F674E7">
            <w:pPr>
              <w:jc w:val="center"/>
            </w:pPr>
          </w:p>
        </w:tc>
        <w:tc>
          <w:tcPr>
            <w:tcW w:w="5447" w:type="dxa"/>
          </w:tcPr>
          <w:p w:rsidR="00C16B75" w:rsidRDefault="00F22D0B" w:rsidP="00E941D3">
            <w:pPr>
              <w:pStyle w:val="Heading1"/>
            </w:pPr>
            <w:r>
              <w:rPr>
                <w:noProof/>
                <w:lang w:val="bg-BG" w:eastAsia="bg-BG"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40CB0F42" wp14:editId="49151C36">
                      <wp:simplePos x="0" y="0"/>
                      <wp:positionH relativeFrom="column">
                        <wp:posOffset>920115</wp:posOffset>
                      </wp:positionH>
                      <wp:positionV relativeFrom="page">
                        <wp:posOffset>-758190</wp:posOffset>
                      </wp:positionV>
                      <wp:extent cx="2921000" cy="2373630"/>
                      <wp:effectExtent l="0" t="0" r="0" b="7620"/>
                      <wp:wrapNone/>
                      <wp:docPr id="53" name="Group 53" descr="colored graphic  bar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1000" cy="2373630"/>
                                <a:chOff x="0" y="0"/>
                                <a:chExt cx="2989375" cy="2303813"/>
                              </a:xfrm>
                            </wpg:grpSpPr>
                            <wps:wsp>
                              <wps:cNvPr id="45" name="Parallelogram 45"/>
                              <wps:cNvSpPr/>
                              <wps:spPr>
                                <a:xfrm>
                                  <a:off x="629392" y="0"/>
                                  <a:ext cx="1187450" cy="1543685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567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Parallelogram 45"/>
                              <wps:cNvSpPr/>
                              <wps:spPr>
                                <a:xfrm>
                                  <a:off x="0" y="296883"/>
                                  <a:ext cx="1187450" cy="1543685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5A2DA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Parallelogram 45"/>
                              <wps:cNvSpPr/>
                              <wps:spPr>
                                <a:xfrm>
                                  <a:off x="1021278" y="1092530"/>
                                  <a:ext cx="931805" cy="1211283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5A2CE">
                                    <a:alpha val="40000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Parallelogram 45"/>
                              <wps:cNvSpPr/>
                              <wps:spPr>
                                <a:xfrm>
                                  <a:off x="2054431" y="391886"/>
                                  <a:ext cx="688340" cy="895350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Parallelogram 45"/>
                              <wps:cNvSpPr/>
                              <wps:spPr>
                                <a:xfrm>
                                  <a:off x="2244436" y="973777"/>
                                  <a:ext cx="439387" cy="571527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Parallelogram 45"/>
                              <wps:cNvSpPr/>
                              <wps:spPr>
                                <a:xfrm>
                                  <a:off x="2743200" y="973777"/>
                                  <a:ext cx="246175" cy="320633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D86E72" id="Group 53" o:spid="_x0000_s1026" alt="colored graphic  bars" style="position:absolute;margin-left:72.45pt;margin-top:-59.7pt;width:230pt;height:186.9pt;z-index:-251654144;mso-position-vertical-relative:page;mso-width-relative:margin;mso-height-relative:margin" coordsize="29893,23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">
                      <v:shape id="Parallelogram 45" o:spid="_x0000_s1027" style="position:absolute;left:6293;width:11875;height:15436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" path="m,1958975l525304,r982393,l1017953,1958975,,1958975xe" fillcolor="#185672" stroked="f" strokeweight="1pt">
                        <v:stroke joinstyle="miter"/>
                        <v:path arrowok="t" o:connecttype="custom" o:connectlocs="0,1543685;413725,0;1187450,0;801732,1543685;0,1543685" o:connectangles="0,0,0,0,0"/>
                      </v:shape>
                      <v:shape id="Parallelogram 45" o:spid="_x0000_s1028" style="position:absolute;top:2968;width:11874;height:15437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" path="m,1958975l525304,r982393,l1017953,1958975,,1958975xe" fillcolor="#35a2da" stroked="f" strokeweight="1pt">
                        <v:stroke joinstyle="miter"/>
                        <v:path arrowok="t" o:connecttype="custom" o:connectlocs="0,1543685;413725,0;1187450,0;801732,1543685;0,1543685" o:connectangles="0,0,0,0,0"/>
                      </v:shape>
                      <v:shape id="Parallelogram 45" o:spid="_x0000_s1029" style="position:absolute;left:10212;top:10925;width:9318;height:12113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" path="m,1958975l525304,r982393,l1017953,1958975,,1958975xe" fillcolor="#35a2ce" stroked="f" strokeweight="1pt">
                        <v:fill opacity="26214f"/>
                        <v:stroke joinstyle="miter"/>
                        <v:path arrowok="t" o:connecttype="custom" o:connectlocs="0,1211283;324655,0;931805,0;629128,1211283;0,1211283" o:connectangles="0,0,0,0,0"/>
                      </v:shape>
                      <v:shape id="Parallelogram 45" o:spid="_x0000_s1030" style="position:absolute;left:20544;top:3918;width:6883;height:8954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" path="m,1958975l525304,r982393,l1017953,1958975,,1958975xe" fillcolor="#bdd6ee [1304]" stroked="f" strokeweight="1pt">
                        <v:stroke joinstyle="miter"/>
                        <v:path arrowok="t" o:connecttype="custom" o:connectlocs="0,895350;239828,0;688340,0;464747,895350;0,895350" o:connectangles="0,0,0,0,0"/>
                      </v:shape>
                      <v:shape id="Parallelogram 45" o:spid="_x0000_s1031" style="position:absolute;left:22444;top:9737;width:4394;height:5716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" path="m,1958975l525304,r982393,l1017953,1958975,,1958975xe" fillcolor="#a5a5a5 [3206]" stroked="f" strokeweight="1pt">
                        <v:fill opacity="46003f"/>
                        <v:stroke joinstyle="miter"/>
                        <v:path arrowok="t" o:connecttype="custom" o:connectlocs="0,571527;153089,0;439387,0;296661,571527;0,571527" o:connectangles="0,0,0,0,0"/>
                      </v:shape>
                      <v:shape id="Parallelogram 45" o:spid="_x0000_s1032" style="position:absolute;left:27432;top:9737;width:2461;height:3207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" path="m,1958975l525304,r982393,l1017953,1958975,,1958975xe" fillcolor="#4472c4 [3204]" stroked="f" strokeweight="1pt">
                        <v:fill opacity="46003f"/>
                        <v:stroke joinstyle="miter"/>
                        <v:path arrowok="t" o:connecttype="custom" o:connectlocs="0,320633;85771,0;246175,0;166210,320633;0,320633" o:connectangles="0,0,0,0,0"/>
                      </v:shape>
                      <w10:wrap anchory="page"/>
                    </v:group>
                  </w:pict>
                </mc:Fallback>
              </mc:AlternateContent>
            </w:r>
          </w:p>
        </w:tc>
      </w:tr>
      <w:tr w:rsidR="007718F4" w:rsidTr="00F22D0B">
        <w:trPr>
          <w:trHeight w:val="4952"/>
        </w:trPr>
        <w:tc>
          <w:tcPr>
            <w:tcW w:w="5189" w:type="dxa"/>
            <w:vMerge w:val="restart"/>
            <w:vAlign w:val="center"/>
          </w:tcPr>
          <w:p w:rsidR="00E941D3" w:rsidRDefault="00944A4B" w:rsidP="00E941D3">
            <w:pPr>
              <w:ind w:left="864"/>
              <w:rPr>
                <w:noProof/>
              </w:rPr>
            </w:pPr>
            <w:r>
              <w:rPr>
                <w:noProof/>
                <w:lang w:val="bg-BG" w:eastAsia="bg-BG"/>
              </w:rPr>
              <mc:AlternateContent>
                <mc:Choice Requires="wpg">
                  <w:drawing>
                    <wp:anchor distT="0" distB="0" distL="114300" distR="114300" simplePos="0" relativeHeight="251675648" behindDoc="1" locked="0" layoutInCell="1" allowOverlap="1" wp14:anchorId="49E81729" wp14:editId="67CD6E09">
                      <wp:simplePos x="0" y="0"/>
                      <wp:positionH relativeFrom="column">
                        <wp:posOffset>2922905</wp:posOffset>
                      </wp:positionH>
                      <wp:positionV relativeFrom="page">
                        <wp:posOffset>2300605</wp:posOffset>
                      </wp:positionV>
                      <wp:extent cx="3733800" cy="3131820"/>
                      <wp:effectExtent l="0" t="0" r="0" b="0"/>
                      <wp:wrapNone/>
                      <wp:docPr id="67" name="Group 67" descr="colored graphic  bar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33800" cy="3131820"/>
                                <a:chOff x="0" y="0"/>
                                <a:chExt cx="2989375" cy="2303813"/>
                              </a:xfrm>
                            </wpg:grpSpPr>
                            <wps:wsp>
                              <wps:cNvPr id="68" name="Parallelogram 45"/>
                              <wps:cNvSpPr/>
                              <wps:spPr>
                                <a:xfrm>
                                  <a:off x="629392" y="0"/>
                                  <a:ext cx="1187450" cy="1543685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5672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Parallelogram 45"/>
                              <wps:cNvSpPr/>
                              <wps:spPr>
                                <a:xfrm>
                                  <a:off x="0" y="296883"/>
                                  <a:ext cx="1187450" cy="1543685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5A2DA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Parallelogram 45"/>
                              <wps:cNvSpPr/>
                              <wps:spPr>
                                <a:xfrm>
                                  <a:off x="1021278" y="1092530"/>
                                  <a:ext cx="931805" cy="1211283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5A2CE">
                                    <a:alpha val="4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" name="Parallelogram 45"/>
                              <wps:cNvSpPr/>
                              <wps:spPr>
                                <a:xfrm>
                                  <a:off x="2054431" y="391886"/>
                                  <a:ext cx="688340" cy="895350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" name="Parallelogram 45"/>
                              <wps:cNvSpPr/>
                              <wps:spPr>
                                <a:xfrm>
                                  <a:off x="2244436" y="973777"/>
                                  <a:ext cx="439387" cy="571527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>
                                    <a:alpha val="7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" name="Parallelogram 45"/>
                              <wps:cNvSpPr/>
                              <wps:spPr>
                                <a:xfrm>
                                  <a:off x="2743200" y="973777"/>
                                  <a:ext cx="246175" cy="320633"/>
                                </a:xfrm>
                                <a:custGeom>
                                  <a:avLst/>
                                  <a:gdLst>
                                    <a:gd name="connsiteX0" fmla="*/ 0 w 2196465"/>
                                    <a:gd name="connsiteY0" fmla="*/ 1958975 h 1958975"/>
                                    <a:gd name="connsiteX1" fmla="*/ 489744 w 2196465"/>
                                    <a:gd name="connsiteY1" fmla="*/ 0 h 1958975"/>
                                    <a:gd name="connsiteX2" fmla="*/ 2196465 w 2196465"/>
                                    <a:gd name="connsiteY2" fmla="*/ 0 h 1958975"/>
                                    <a:gd name="connsiteX3" fmla="*/ 1706721 w 2196465"/>
                                    <a:gd name="connsiteY3" fmla="*/ 1958975 h 1958975"/>
                                    <a:gd name="connsiteX4" fmla="*/ 0 w 2196465"/>
                                    <a:gd name="connsiteY4" fmla="*/ 1958975 h 1958975"/>
                                    <a:gd name="connsiteX0" fmla="*/ 199024 w 1706721"/>
                                    <a:gd name="connsiteY0" fmla="*/ 1958975 h 1958975"/>
                                    <a:gd name="connsiteX1" fmla="*/ 0 w 1706721"/>
                                    <a:gd name="connsiteY1" fmla="*/ 0 h 1958975"/>
                                    <a:gd name="connsiteX2" fmla="*/ 1706721 w 1706721"/>
                                    <a:gd name="connsiteY2" fmla="*/ 0 h 1958975"/>
                                    <a:gd name="connsiteX3" fmla="*/ 1216977 w 1706721"/>
                                    <a:gd name="connsiteY3" fmla="*/ 1958975 h 1958975"/>
                                    <a:gd name="connsiteX4" fmla="*/ 199024 w 1706721"/>
                                    <a:gd name="connsiteY4" fmla="*/ 1958975 h 1958975"/>
                                    <a:gd name="connsiteX0" fmla="*/ 0 w 1507697"/>
                                    <a:gd name="connsiteY0" fmla="*/ 1958975 h 1958975"/>
                                    <a:gd name="connsiteX1" fmla="*/ 525304 w 1507697"/>
                                    <a:gd name="connsiteY1" fmla="*/ 0 h 1958975"/>
                                    <a:gd name="connsiteX2" fmla="*/ 1507697 w 1507697"/>
                                    <a:gd name="connsiteY2" fmla="*/ 0 h 1958975"/>
                                    <a:gd name="connsiteX3" fmla="*/ 1017953 w 1507697"/>
                                    <a:gd name="connsiteY3" fmla="*/ 1958975 h 1958975"/>
                                    <a:gd name="connsiteX4" fmla="*/ 0 w 1507697"/>
                                    <a:gd name="connsiteY4" fmla="*/ 1958975 h 19589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507697" h="1958975">
                                      <a:moveTo>
                                        <a:pt x="0" y="1958975"/>
                                      </a:moveTo>
                                      <a:lnTo>
                                        <a:pt x="525304" y="0"/>
                                      </a:lnTo>
                                      <a:lnTo>
                                        <a:pt x="1507697" y="0"/>
                                      </a:lnTo>
                                      <a:lnTo>
                                        <a:pt x="1017953" y="1958975"/>
                                      </a:lnTo>
                                      <a:lnTo>
                                        <a:pt x="0" y="19589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72C4">
                                    <a:alpha val="70000"/>
                                  </a:srgbClr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6CA977" id="Group 67" o:spid="_x0000_s1026" alt="colored graphic  bars" style="position:absolute;margin-left:230.15pt;margin-top:181.15pt;width:294pt;height:246.6pt;z-index:-251640832;mso-position-vertical-relative:page;mso-width-relative:margin;mso-height-relative:margin" coordsize="29893,23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">
                      <v:shape id="Parallelogram 45" o:spid="_x0000_s1027" style="position:absolute;left:6293;width:11875;height:15436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" path="m,1958975l525304,r982393,l1017953,1958975,,1958975xe" fillcolor="#185672" stroked="f" strokeweight="1pt">
                        <v:stroke joinstyle="miter"/>
                        <v:path arrowok="t" o:connecttype="custom" o:connectlocs="0,1543685;413725,0;1187450,0;801732,1543685;0,1543685" o:connectangles="0,0,0,0,0"/>
                      </v:shape>
                      <v:shape id="Parallelogram 45" o:spid="_x0000_s1028" style="position:absolute;top:2968;width:11874;height:15437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" path="m,1958975l525304,r982393,l1017953,1958975,,1958975xe" fillcolor="#35a2da" stroked="f" strokeweight="1pt">
                        <v:stroke joinstyle="miter"/>
                        <v:path arrowok="t" o:connecttype="custom" o:connectlocs="0,1543685;413725,0;1187450,0;801732,1543685;0,1543685" o:connectangles="0,0,0,0,0"/>
                      </v:shape>
                      <v:shape id="Parallelogram 45" o:spid="_x0000_s1029" style="position:absolute;left:10212;top:10925;width:9318;height:12113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" path="m,1958975l525304,r982393,l1017953,1958975,,1958975xe" fillcolor="#35a2ce" stroked="f" strokeweight="1pt">
                        <v:fill opacity="26214f"/>
                        <v:stroke joinstyle="miter"/>
                        <v:path arrowok="t" o:connecttype="custom" o:connectlocs="0,1211283;324655,0;931805,0;629128,1211283;0,1211283" o:connectangles="0,0,0,0,0"/>
                      </v:shape>
                      <v:shape id="Parallelogram 45" o:spid="_x0000_s1030" style="position:absolute;left:20544;top:3918;width:6883;height:8954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" path="m,1958975l525304,r982393,l1017953,1958975,,1958975xe" fillcolor="#bdd6ee [1304]" stroked="f" strokeweight="1pt">
                        <v:stroke joinstyle="miter"/>
                        <v:path arrowok="t" o:connecttype="custom" o:connectlocs="0,895350;239828,0;688340,0;464747,895350;0,895350" o:connectangles="0,0,0,0,0"/>
                      </v:shape>
                      <v:shape id="Parallelogram 45" o:spid="_x0000_s1031" style="position:absolute;left:22444;top:9737;width:4394;height:5716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" path="m,1958975l525304,r982393,l1017953,1958975,,1958975xe" fillcolor="#a5a5a5" stroked="f" strokeweight="1pt">
                        <v:fill opacity="46003f"/>
                        <v:stroke joinstyle="miter"/>
                        <v:path arrowok="t" o:connecttype="custom" o:connectlocs="0,571527;153089,0;439387,0;296661,571527;0,571527" o:connectangles="0,0,0,0,0"/>
                      </v:shape>
                      <v:shape id="Parallelogram 45" o:spid="_x0000_s1032" style="position:absolute;left:27432;top:9737;width:2461;height:3207;visibility:visible;mso-wrap-style:square;v-text-anchor:middle" coordsize="1507697,1958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" path="m,1958975l525304,r982393,l1017953,1958975,,1958975xe" fillcolor="#4472c4" stroked="f" strokeweight="1pt">
                        <v:fill opacity="46003f"/>
                        <v:stroke joinstyle="miter"/>
                        <v:path arrowok="t" o:connecttype="custom" o:connectlocs="0,320633;85771,0;246175,0;166210,320633;0,320633" o:connectangles="0,0,0,0,0"/>
                      </v:shape>
                      <w10:wrap anchory="page"/>
                    </v:group>
                  </w:pict>
                </mc:Fallback>
              </mc:AlternateContent>
            </w:r>
            <w:r w:rsidR="00E941D3">
              <w:rPr>
                <w:noProof/>
                <w:lang w:val="bg-BG" w:eastAsia="bg-BG"/>
              </w:rPr>
              <mc:AlternateContent>
                <mc:Choice Requires="wps">
                  <w:drawing>
                    <wp:inline distT="0" distB="0" distL="0" distR="0" wp14:anchorId="0705C59D" wp14:editId="037AD482">
                      <wp:extent cx="2030679" cy="3208150"/>
                      <wp:effectExtent l="0" t="0" r="8255" b="0"/>
                      <wp:docPr id="31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/>
                            </wps:cNvSpPr>
                            <wps:spPr bwMode="auto">
                              <a:xfrm>
                                <a:off x="0" y="0"/>
                                <a:ext cx="2030679" cy="3208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CC99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0" algn="in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941D3" w:rsidRPr="00D24DC4" w:rsidRDefault="00D24DC4" w:rsidP="00E04645">
                                  <w:pPr>
                                    <w:pStyle w:val="Heading2"/>
                                    <w:rPr>
                                      <w:color w:val="4472C4" w:themeColor="accent1"/>
                                      <w:lang w:val="bg-BG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lang w:val="bg-BG"/>
                                    </w:rPr>
                                    <w:t>Реализация</w:t>
                                  </w:r>
                                </w:p>
                                <w:p w:rsidR="00E941D3" w:rsidRDefault="007718F4" w:rsidP="00E04645">
                                  <w:pPr>
                                    <w:rPr>
                                      <w:lang w:val="bg-BG"/>
                                    </w:rPr>
                                  </w:pPr>
                                  <w:r>
                                    <w:rPr>
                                      <w:lang w:val="bg-BG"/>
                                    </w:rPr>
                                    <w:t>Проектът е реализиран с помоща на следните технологии:</w:t>
                                  </w:r>
                                </w:p>
                                <w:p w:rsidR="007718F4" w:rsidRPr="007718F4" w:rsidRDefault="007718F4" w:rsidP="007718F4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lang w:val="bg-BG"/>
                                    </w:rPr>
                                  </w:pPr>
                                  <w:r>
                                    <w:t>Visual Studio 2017</w:t>
                                  </w:r>
                                </w:p>
                                <w:p w:rsidR="007718F4" w:rsidRPr="007718F4" w:rsidRDefault="007718F4" w:rsidP="007718F4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lang w:val="bg-BG"/>
                                    </w:rPr>
                                  </w:pPr>
                                  <w:r>
                                    <w:t>ASP.NET MVC 5</w:t>
                                  </w:r>
                                </w:p>
                                <w:p w:rsidR="007718F4" w:rsidRPr="007718F4" w:rsidRDefault="007718F4" w:rsidP="007718F4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lang w:val="bg-BG"/>
                                    </w:rPr>
                                  </w:pPr>
                                  <w:r>
                                    <w:t>HTML5, CSS3, JavaScript, Bootstrap, jQuery, Knockout.js</w:t>
                                  </w:r>
                                </w:p>
                                <w:p w:rsidR="007718F4" w:rsidRPr="007718F4" w:rsidRDefault="007718F4" w:rsidP="007718F4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lang w:val="bg-BG"/>
                                    </w:rPr>
                                  </w:pPr>
                                  <w:r>
                                    <w:t>Hangfire, ZXing.Net, ITextSharp</w:t>
                                  </w:r>
                                </w:p>
                                <w:p w:rsidR="007718F4" w:rsidRPr="007718F4" w:rsidRDefault="007718F4" w:rsidP="007718F4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lang w:val="bg-BG"/>
                                    </w:rPr>
                                  </w:pPr>
                                  <w:r>
                                    <w:t>SQL Database</w:t>
                                  </w:r>
                                </w:p>
                                <w:p w:rsidR="007718F4" w:rsidRPr="007718F4" w:rsidRDefault="007718F4" w:rsidP="007718F4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rPr>
                                      <w:lang w:val="bg-BG"/>
                                    </w:rPr>
                                  </w:pPr>
                                  <w:r>
                                    <w:t>Entity Framework</w:t>
                                  </w:r>
                                </w:p>
                                <w:p w:rsidR="00E941D3" w:rsidRDefault="00E941D3" w:rsidP="00E04645"/>
                              </w:txbxContent>
                            </wps:txbx>
                            <wps:bodyPr rot="0" vert="horz" wrap="square" lIns="36195" tIns="36195" rIns="36195" bIns="36195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705C5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" o:spid="_x0000_s1026" type="#_x0000_t202" style="width:159.9pt;height:2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" filled="f" fillcolor="#cc9" stroked="f" strokeweight="0" insetpen="t">
                      <o:lock v:ext="edit" shapetype="t"/>
                      <v:textbox inset="2.85pt,2.85pt,2.85pt,2.85pt">
                        <w:txbxContent>
                          <w:p w:rsidR="00E941D3" w:rsidRPr="00D24DC4" w:rsidRDefault="00D24DC4" w:rsidP="00E04645">
                            <w:pPr>
                              <w:pStyle w:val="Heading2"/>
                              <w:rPr>
                                <w:color w:val="4472C4" w:themeColor="accent1"/>
                                <w:lang w:val="bg-BG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bg-BG"/>
                              </w:rPr>
                              <w:t>Реализация</w:t>
                            </w:r>
                          </w:p>
                          <w:p w:rsidR="00E941D3" w:rsidRDefault="007718F4" w:rsidP="00E0464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Проектът е реализиран с помоща на следните технологии:</w:t>
                            </w:r>
                          </w:p>
                          <w:p w:rsidR="007718F4" w:rsidRPr="007718F4" w:rsidRDefault="007718F4" w:rsidP="007718F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bg-BG"/>
                              </w:rPr>
                            </w:pPr>
                            <w:r>
                              <w:t>Visual Studio 2017</w:t>
                            </w:r>
                          </w:p>
                          <w:p w:rsidR="007718F4" w:rsidRPr="007718F4" w:rsidRDefault="007718F4" w:rsidP="007718F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bg-BG"/>
                              </w:rPr>
                            </w:pPr>
                            <w:r>
                              <w:t>ASP.NET MVC 5</w:t>
                            </w:r>
                          </w:p>
                          <w:p w:rsidR="007718F4" w:rsidRPr="007718F4" w:rsidRDefault="007718F4" w:rsidP="007718F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bg-BG"/>
                              </w:rPr>
                            </w:pPr>
                            <w:r>
                              <w:t>HTML5, CSS3, JavaScript, Bootstrap, jQuery, Knockout.js</w:t>
                            </w:r>
                          </w:p>
                          <w:p w:rsidR="007718F4" w:rsidRPr="007718F4" w:rsidRDefault="007718F4" w:rsidP="007718F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bg-BG"/>
                              </w:rPr>
                            </w:pPr>
                            <w:r>
                              <w:t>Hangfire, ZXing.Net, ITextSharp</w:t>
                            </w:r>
                          </w:p>
                          <w:p w:rsidR="007718F4" w:rsidRPr="007718F4" w:rsidRDefault="007718F4" w:rsidP="007718F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bg-BG"/>
                              </w:rPr>
                            </w:pPr>
                            <w:r>
                              <w:t>SQL Database</w:t>
                            </w:r>
                          </w:p>
                          <w:p w:rsidR="007718F4" w:rsidRPr="007718F4" w:rsidRDefault="007718F4" w:rsidP="007718F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bg-BG"/>
                              </w:rPr>
                            </w:pPr>
                            <w:r>
                              <w:t>Entity Framework</w:t>
                            </w:r>
                          </w:p>
                          <w:p w:rsidR="00E941D3" w:rsidRDefault="00E941D3" w:rsidP="00E04645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310" w:type="dxa"/>
          </w:tcPr>
          <w:p w:rsidR="00E941D3" w:rsidRDefault="00F674E7" w:rsidP="007718F4">
            <w:pPr>
              <w:ind w:left="864"/>
              <w:jc w:val="center"/>
              <w:rPr>
                <w:noProof/>
              </w:rPr>
            </w:pPr>
            <w:bookmarkStart w:id="0" w:name="_GoBack"/>
            <w:r>
              <w:rPr>
                <w:noProof/>
                <w:lang w:val="bg-BG" w:eastAsia="bg-BG"/>
              </w:rPr>
              <w:drawing>
                <wp:inline distT="0" distB="0" distL="0" distR="0" wp14:anchorId="4A90ECBE" wp14:editId="34D7189B">
                  <wp:extent cx="1554045" cy="1554045"/>
                  <wp:effectExtent l="0" t="0" r="8255" b="8255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045" cy="155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447" w:type="dxa"/>
          </w:tcPr>
          <w:p w:rsidR="00E941D3" w:rsidRPr="00C16B75" w:rsidRDefault="00E941D3" w:rsidP="00F22D0B">
            <w:pPr>
              <w:pStyle w:val="Heading1"/>
              <w:spacing w:after="240"/>
            </w:pPr>
            <w:r w:rsidRPr="00C16B75">
              <w:rPr>
                <w:noProof/>
                <w:lang w:val="bg-BG" w:eastAsia="bg-BG"/>
              </w:rPr>
              <mc:AlternateContent>
                <mc:Choice Requires="wps">
                  <w:drawing>
                    <wp:inline distT="0" distB="0" distL="0" distR="0" wp14:anchorId="3AD7B525" wp14:editId="004D272F">
                      <wp:extent cx="2521527" cy="247650"/>
                      <wp:effectExtent l="0" t="0" r="0" b="0"/>
                      <wp:docPr id="38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/>
                            </wps:cNvSpPr>
                            <wps:spPr bwMode="auto">
                              <a:xfrm>
                                <a:off x="0" y="0"/>
                                <a:ext cx="2521527" cy="247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CC9900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0" algn="in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22D0B" w:rsidRPr="00F22D0B" w:rsidRDefault="00F22D0B" w:rsidP="00F22D0B">
                                  <w:pPr>
                                    <w:pStyle w:val="Title"/>
                                  </w:pPr>
                                  <w:r>
                                    <w:rPr>
                                      <w:noProof/>
                                      <w:lang w:val="bg-BG" w:eastAsia="bg-BG"/>
                                    </w:rPr>
                                    <w:drawing>
                                      <wp:inline distT="0" distB="0" distL="0" distR="0" wp14:anchorId="48B3ECEB" wp14:editId="3994BCF4">
                                        <wp:extent cx="2482850" cy="644063"/>
                                        <wp:effectExtent l="0" t="0" r="0" b="0"/>
                                        <wp:docPr id="111" name="Picture 111" descr="C:\Users\Peter\AppData\Local\Microsoft\Windows\INetCache\Content.Word\myexams logo o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Users\Peter\AppData\Local\Microsoft\Windows\INetCache\Content.Word\myexams logo o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2919" t="36471" r="14959" b="3696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45179" cy="6602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36195" tIns="36195" rIns="36195" bIns="36195" anchor="t" anchorCtr="0" upright="1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D7B525" id="Text Box 43" o:spid="_x0000_s1027" type="#_x0000_t202" style="width:198.5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" filled="f" fillcolor="#c90" stroked="f" strokeweight="0" insetpen="t">
                      <o:lock v:ext="edit" shapetype="t"/>
                      <v:textbox style="mso-fit-shape-to-text:t" inset="2.85pt,2.85pt,2.85pt,2.85pt">
                        <w:txbxContent>
                          <w:p w:rsidR="00F22D0B" w:rsidRPr="00F22D0B" w:rsidRDefault="00F22D0B" w:rsidP="00F22D0B">
                            <w:pPr>
                              <w:pStyle w:val="Title"/>
                            </w:pPr>
                            <w:r>
                              <w:rPr>
                                <w:noProof/>
                                <w:lang w:val="bg-BG" w:eastAsia="bg-BG"/>
                              </w:rPr>
                              <w:drawing>
                                <wp:inline distT="0" distB="0" distL="0" distR="0" wp14:anchorId="48B3ECEB" wp14:editId="3994BCF4">
                                  <wp:extent cx="2482850" cy="644063"/>
                                  <wp:effectExtent l="0" t="0" r="0" b="0"/>
                                  <wp:docPr id="111" name="Picture 111" descr="C:\Users\Peter\AppData\Local\Microsoft\Windows\INetCache\Content.Word\myexams logo 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Peter\AppData\Local\Microsoft\Windows\INetCache\Content.Word\myexams logo 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919" t="36471" r="14959" b="369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5179" cy="660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C16B75">
              <w:rPr>
                <w:noProof/>
                <w:lang w:val="bg-BG" w:eastAsia="bg-BG"/>
              </w:rPr>
              <mc:AlternateContent>
                <mc:Choice Requires="wps">
                  <w:drawing>
                    <wp:inline distT="0" distB="0" distL="0" distR="0" wp14:anchorId="2AE4E847" wp14:editId="2AAFBA19">
                      <wp:extent cx="2520950" cy="247650"/>
                      <wp:effectExtent l="0" t="0" r="0" b="8890"/>
                      <wp:docPr id="35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/>
                            </wps:cNvSpPr>
                            <wps:spPr bwMode="auto">
                              <a:xfrm>
                                <a:off x="0" y="0"/>
                                <a:ext cx="25209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0" algn="in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CCCCCC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941D3" w:rsidRPr="00F22D0B" w:rsidRDefault="00F22D0B" w:rsidP="00060468">
                                  <w:pPr>
                                    <w:pStyle w:val="Subtitle"/>
                                    <w:rPr>
                                      <w:lang w:val="bg-BG"/>
                                    </w:rPr>
                                  </w:pPr>
                                  <w:r>
                                    <w:rPr>
                                      <w:lang w:val="bg-BG"/>
                                    </w:rPr>
                                    <w:t>Създаване и поверка на тестове</w:t>
                                  </w:r>
                                </w:p>
                              </w:txbxContent>
                            </wps:txbx>
                            <wps:bodyPr rot="0" vert="horz" wrap="square" lIns="36195" tIns="36195" rIns="36195" bIns="36195" anchor="t" anchorCtr="0" upright="1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E4E847" id="Text Box 26" o:spid="_x0000_s1028" type="#_x0000_t202" style="width:198.5pt;height:1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" stroked="f" strokeweight="0" insetpen="t">
                      <v:shadow color="#ccc"/>
                      <o:lock v:ext="edit" shapetype="t"/>
                      <v:textbox style="mso-fit-shape-to-text:t" inset="2.85pt,2.85pt,2.85pt,2.85pt">
                        <w:txbxContent>
                          <w:p w:rsidR="00E941D3" w:rsidRPr="00F22D0B" w:rsidRDefault="00F22D0B" w:rsidP="00060468">
                            <w:pPr>
                              <w:pStyle w:val="Subtitle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Създаване и поверка на тестове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7718F4" w:rsidTr="005547E1">
        <w:trPr>
          <w:trHeight w:val="444"/>
        </w:trPr>
        <w:tc>
          <w:tcPr>
            <w:tcW w:w="5189" w:type="dxa"/>
            <w:vMerge/>
          </w:tcPr>
          <w:p w:rsidR="00E941D3" w:rsidRDefault="00E941D3" w:rsidP="00C16B75">
            <w:pPr>
              <w:ind w:left="864"/>
              <w:rPr>
                <w:noProof/>
              </w:rPr>
            </w:pPr>
          </w:p>
        </w:tc>
        <w:tc>
          <w:tcPr>
            <w:tcW w:w="5310" w:type="dxa"/>
          </w:tcPr>
          <w:p w:rsidR="00E941D3" w:rsidRDefault="00E941D3" w:rsidP="00C16B75">
            <w:pPr>
              <w:ind w:left="864"/>
              <w:rPr>
                <w:noProof/>
              </w:rPr>
            </w:pPr>
          </w:p>
        </w:tc>
        <w:tc>
          <w:tcPr>
            <w:tcW w:w="5447" w:type="dxa"/>
          </w:tcPr>
          <w:p w:rsidR="00F22D0B" w:rsidRDefault="00F22D0B" w:rsidP="00F22D0B">
            <w:pPr>
              <w:pStyle w:val="Heading1"/>
              <w:rPr>
                <w:color w:val="767171" w:themeColor="background2" w:themeShade="80"/>
                <w:lang w:val="bg-BG"/>
              </w:rPr>
            </w:pPr>
            <w:r>
              <w:rPr>
                <w:color w:val="767171" w:themeColor="background2" w:themeShade="80"/>
                <w:lang w:val="bg-BG"/>
              </w:rPr>
              <w:t xml:space="preserve">   </w:t>
            </w:r>
          </w:p>
          <w:p w:rsidR="00E941D3" w:rsidRPr="00F22D0B" w:rsidRDefault="00944A4B" w:rsidP="00944A4B">
            <w:pPr>
              <w:pStyle w:val="Heading1"/>
              <w:rPr>
                <w:color w:val="767171" w:themeColor="background2" w:themeShade="80"/>
                <w:lang w:val="bg-BG"/>
              </w:rPr>
            </w:pPr>
            <w:r>
              <w:rPr>
                <w:color w:val="767171" w:themeColor="background2" w:themeShade="80"/>
                <w:lang w:val="bg-BG"/>
              </w:rPr>
              <w:t xml:space="preserve">   </w:t>
            </w:r>
            <w:r w:rsidR="00F22D0B" w:rsidRPr="00F22D0B">
              <w:rPr>
                <w:color w:val="767171" w:themeColor="background2" w:themeShade="80"/>
                <w:lang w:val="bg-BG"/>
              </w:rPr>
              <w:t>Петър Бечев</w:t>
            </w:r>
          </w:p>
          <w:p w:rsidR="00F22D0B" w:rsidRPr="00F22D0B" w:rsidRDefault="00944A4B" w:rsidP="00944A4B">
            <w:pPr>
              <w:rPr>
                <w:lang w:val="bg-BG"/>
              </w:rPr>
            </w:pPr>
            <w:r>
              <w:rPr>
                <w:color w:val="767171" w:themeColor="background2" w:themeShade="80"/>
                <w:lang w:val="bg-BG"/>
              </w:rPr>
              <w:t xml:space="preserve">     </w:t>
            </w:r>
            <w:r w:rsidR="00F22D0B" w:rsidRPr="00F22D0B">
              <w:rPr>
                <w:color w:val="767171" w:themeColor="background2" w:themeShade="80"/>
                <w:lang w:val="bg-BG"/>
              </w:rPr>
              <w:t>МГ „Акад. Кирил Попов“</w:t>
            </w:r>
          </w:p>
        </w:tc>
      </w:tr>
      <w:tr w:rsidR="007718F4" w:rsidTr="005547E1">
        <w:trPr>
          <w:trHeight w:val="5674"/>
        </w:trPr>
        <w:tc>
          <w:tcPr>
            <w:tcW w:w="5170" w:type="dxa"/>
            <w:vMerge w:val="restart"/>
          </w:tcPr>
          <w:p w:rsidR="007C3695" w:rsidRDefault="00944A4B" w:rsidP="007C3695">
            <w:pPr>
              <w:ind w:left="845"/>
            </w:pPr>
            <w:r>
              <w:rPr>
                <w:noProof/>
                <w:lang w:val="bg-BG" w:eastAsia="bg-BG"/>
              </w:rPr>
              <w:lastRenderedPageBreak/>
              <mc:AlternateContent>
                <mc:Choice Requires="wps">
                  <w:drawing>
                    <wp:inline distT="0" distB="0" distL="0" distR="0" wp14:anchorId="44770ADA" wp14:editId="25E81EDE">
                      <wp:extent cx="2471420" cy="6450677"/>
                      <wp:effectExtent l="0" t="0" r="5080" b="7620"/>
                      <wp:docPr id="12" name="Text Box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 noChangeShapeType="1"/>
                            </wps:cNvSpPr>
                            <wps:spPr bwMode="auto">
                              <a:xfrm>
                                <a:off x="0" y="0"/>
                                <a:ext cx="2471420" cy="64506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0" algn="in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44A4B" w:rsidRPr="00944A4B" w:rsidRDefault="00944A4B" w:rsidP="00944A4B">
                                  <w:pPr>
                                    <w:pStyle w:val="Heading2"/>
                                    <w:rPr>
                                      <w:color w:val="4472C4" w:themeColor="accent1"/>
                                      <w:lang w:val="bg-BG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lang w:val="bg-BG"/>
                                    </w:rPr>
                                    <w:t>Цели на проекта</w:t>
                                  </w:r>
                                </w:p>
                                <w:p w:rsidR="00944A4B" w:rsidRPr="00944A4B" w:rsidRDefault="00944A4B" w:rsidP="00EA7F86">
                                  <w:pPr>
                                    <w:spacing w:before="200" w:after="40" w:line="225" w:lineRule="auto"/>
                                    <w:jc w:val="both"/>
                                    <w:rPr>
                                      <w:rFonts w:ascii="Times New Roman" w:hAnsi="Times New Roman"/>
                                      <w:color w:val="auto"/>
                                      <w:kern w:val="0"/>
                                      <w:sz w:val="16"/>
                                      <w:szCs w:val="24"/>
                                      <w:lang w:val="bg-BG" w:eastAsia="bg-BG"/>
                                    </w:rPr>
                                  </w:pP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Основните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цели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проекта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са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да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:</w:t>
                                  </w:r>
                                </w:p>
                                <w:p w:rsidR="00944A4B" w:rsidRPr="00944A4B" w:rsidRDefault="00944A4B" w:rsidP="00EA7F86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clear" w:pos="720"/>
                                      <w:tab w:val="num" w:pos="567"/>
                                    </w:tabs>
                                    <w:spacing w:after="480" w:line="226" w:lineRule="auto"/>
                                    <w:ind w:left="709" w:hanging="567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color w:val="35A2DA"/>
                                      <w:kern w:val="0"/>
                                      <w:sz w:val="24"/>
                                      <w:szCs w:val="24"/>
                                      <w:lang w:val="bg-BG" w:eastAsia="bg-BG"/>
                                    </w:rPr>
                                  </w:pP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Улесни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работата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всеки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преподавател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създаването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проверката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тестове</w:t>
                                  </w:r>
                                  <w:r w:rsidR="0072767C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="0072767C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в</w:t>
                                  </w:r>
                                  <w:r w:rsidR="0072767C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="0072767C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хартиен</w:t>
                                  </w:r>
                                  <w:r w:rsidR="0072767C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="0072767C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вариант</w:t>
                                  </w:r>
                                </w:p>
                                <w:p w:rsidR="00944A4B" w:rsidRPr="00944A4B" w:rsidRDefault="00944A4B" w:rsidP="00EA7F86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clear" w:pos="720"/>
                                      <w:tab w:val="num" w:pos="567"/>
                                    </w:tabs>
                                    <w:spacing w:after="480" w:line="226" w:lineRule="auto"/>
                                    <w:ind w:left="709" w:hanging="567"/>
                                    <w:contextualSpacing/>
                                    <w:jc w:val="both"/>
                                    <w:rPr>
                                      <w:rFonts w:ascii="Times New Roman" w:hAnsi="Times New Roman"/>
                                      <w:color w:val="35A2DA"/>
                                      <w:kern w:val="0"/>
                                      <w:sz w:val="24"/>
                                      <w:szCs w:val="24"/>
                                      <w:lang w:val="bg-BG" w:eastAsia="bg-BG"/>
                                    </w:rPr>
                                  </w:pP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Намали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преписването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провеждане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писменото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изпитването</w:t>
                                  </w:r>
                                </w:p>
                                <w:p w:rsidR="00944A4B" w:rsidRPr="00944A4B" w:rsidRDefault="00944A4B" w:rsidP="00EA7F86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clear" w:pos="720"/>
                                      <w:tab w:val="num" w:pos="567"/>
                                    </w:tabs>
                                    <w:spacing w:after="480" w:line="226" w:lineRule="auto"/>
                                    <w:ind w:left="709" w:hanging="567"/>
                                    <w:contextualSpacing/>
                                    <w:jc w:val="both"/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</w:pP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Бъде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място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за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съхран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e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ние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огранизиция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изпитни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варианти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,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оценки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,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класове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ученици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. </w:t>
                                  </w:r>
                                </w:p>
                                <w:p w:rsidR="00944A4B" w:rsidRDefault="00944A4B" w:rsidP="00EA7F86">
                                  <w:pPr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val="clear" w:pos="720"/>
                                      <w:tab w:val="num" w:pos="567"/>
                                    </w:tabs>
                                    <w:spacing w:after="480" w:line="226" w:lineRule="auto"/>
                                    <w:ind w:left="709" w:hanging="567"/>
                                    <w:contextualSpacing/>
                                    <w:jc w:val="both"/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</w:pP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Бъде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платформа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,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на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която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учениците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могат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да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прегледат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своите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>тестове</w:t>
                                  </w:r>
                                  <w:r w:rsidRPr="00944A4B"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  <w:t xml:space="preserve"> </w:t>
                                  </w:r>
                                </w:p>
                                <w:p w:rsidR="00944A4B" w:rsidRPr="00944A4B" w:rsidRDefault="00944A4B" w:rsidP="00944A4B">
                                  <w:pPr>
                                    <w:spacing w:after="480" w:line="226" w:lineRule="auto"/>
                                    <w:contextualSpacing/>
                                    <w:rPr>
                                      <w:rFonts w:eastAsiaTheme="minorEastAsia" w:hAnsi="Franklin Gothic Book" w:cstheme="minorBidi"/>
                                      <w:color w:val="44546A" w:themeColor="text2"/>
                                      <w:kern w:val="24"/>
                                      <w:sz w:val="24"/>
                                      <w:szCs w:val="40"/>
                                      <w:lang w:val="bg-BG" w:eastAsia="bg-BG"/>
                                    </w:rPr>
                                  </w:pPr>
                                </w:p>
                                <w:p w:rsidR="00944A4B" w:rsidRPr="0086136F" w:rsidRDefault="00944A4B" w:rsidP="00944A4B">
                                  <w:r>
                                    <w:rPr>
                                      <w:noProof/>
                                      <w:lang w:val="bg-BG" w:eastAsia="bg-BG"/>
                                    </w:rPr>
                                    <w:drawing>
                                      <wp:inline distT="0" distB="0" distL="0" distR="0" wp14:anchorId="626B92F0" wp14:editId="53F0F267">
                                        <wp:extent cx="2399030" cy="1392617"/>
                                        <wp:effectExtent l="0" t="0" r="1270" b="0"/>
                                        <wp:docPr id="112" name="Picture 1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0"/>
                                                <a:srcRect l="4167" t="13553" r="19771" b="795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99030" cy="13926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lang w:val="bg-BG" w:eastAsia="bg-BG"/>
                                    </w:rPr>
                                    <w:drawing>
                                      <wp:inline distT="0" distB="0" distL="0" distR="0" wp14:anchorId="5D9044DD" wp14:editId="02AEBE43">
                                        <wp:extent cx="2397760" cy="1117458"/>
                                        <wp:effectExtent l="0" t="0" r="2540" b="6985"/>
                                        <wp:docPr id="113" name="Picture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1"/>
                                                <a:srcRect l="2853" t="20555" r="16316" b="1247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04675" cy="11206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9A0BFA" w:rsidRPr="009A0BFA">
                                    <w:rPr>
                                      <w:noProof/>
                                      <w:lang w:val="bg-BG" w:eastAsia="bg-BG"/>
                                    </w:rPr>
                                    <w:t xml:space="preserve"> </w:t>
                                  </w:r>
                                  <w:r w:rsidR="009A0BFA">
                                    <w:rPr>
                                      <w:noProof/>
                                      <w:lang w:val="bg-BG" w:eastAsia="bg-BG"/>
                                    </w:rPr>
                                    <w:drawing>
                                      <wp:inline distT="0" distB="0" distL="0" distR="0" wp14:anchorId="4200E3FA" wp14:editId="273590D1">
                                        <wp:extent cx="2331720" cy="763536"/>
                                        <wp:effectExtent l="0" t="0" r="0" b="0"/>
                                        <wp:docPr id="114" name="Picture 1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2"/>
                                                <a:srcRect t="42871" r="15934" b="818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50495" cy="7696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36195" tIns="91440" rIns="36195" bIns="36195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4770ADA" id="Text Box 52" o:spid="_x0000_s1029" type="#_x0000_t202" style="width:194.6pt;height:50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" filled="f" stroked="f" strokeweight="0" insetpen="t">
                      <o:lock v:ext="edit" shapetype="t"/>
                      <v:textbox inset="2.85pt,7.2pt,2.85pt,2.85pt">
                        <w:txbxContent>
                          <w:p w:rsidR="00944A4B" w:rsidRPr="00944A4B" w:rsidRDefault="00944A4B" w:rsidP="00944A4B">
                            <w:pPr>
                              <w:pStyle w:val="Heading2"/>
                              <w:rPr>
                                <w:color w:val="4472C4" w:themeColor="accent1"/>
                                <w:lang w:val="bg-BG"/>
                              </w:rPr>
                            </w:pPr>
                            <w:r>
                              <w:rPr>
                                <w:color w:val="4472C4" w:themeColor="accent1"/>
                                <w:lang w:val="bg-BG"/>
                              </w:rPr>
                              <w:t>Цели на проекта</w:t>
                            </w:r>
                          </w:p>
                          <w:p w:rsidR="00944A4B" w:rsidRPr="00944A4B" w:rsidRDefault="00944A4B" w:rsidP="00EA7F86">
                            <w:pPr>
                              <w:spacing w:before="200" w:after="40" w:line="225" w:lineRule="auto"/>
                              <w:jc w:val="both"/>
                              <w:rPr>
                                <w:rFonts w:ascii="Times New Roman" w:hAnsi="Times New Roman"/>
                                <w:color w:val="auto"/>
                                <w:kern w:val="0"/>
                                <w:sz w:val="16"/>
                                <w:szCs w:val="24"/>
                                <w:lang w:val="bg-BG" w:eastAsia="bg-BG"/>
                              </w:rPr>
                            </w:pP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Основните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цели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проекта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са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да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:</w:t>
                            </w:r>
                          </w:p>
                          <w:p w:rsidR="00944A4B" w:rsidRPr="00944A4B" w:rsidRDefault="00944A4B" w:rsidP="00EA7F86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480" w:line="226" w:lineRule="auto"/>
                              <w:ind w:left="709" w:hanging="567"/>
                              <w:contextualSpacing/>
                              <w:jc w:val="both"/>
                              <w:rPr>
                                <w:rFonts w:ascii="Times New Roman" w:hAnsi="Times New Roman"/>
                                <w:color w:val="35A2DA"/>
                                <w:kern w:val="0"/>
                                <w:sz w:val="24"/>
                                <w:szCs w:val="24"/>
                                <w:lang w:val="bg-BG" w:eastAsia="bg-BG"/>
                              </w:rPr>
                            </w:pP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Улесни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работата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всеки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преподавател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създаването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проверката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тестове</w:t>
                            </w:r>
                            <w:r w:rsidR="0072767C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="0072767C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в</w:t>
                            </w:r>
                            <w:r w:rsidR="0072767C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="0072767C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хартиен</w:t>
                            </w:r>
                            <w:r w:rsidR="0072767C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="0072767C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вариант</w:t>
                            </w:r>
                          </w:p>
                          <w:p w:rsidR="00944A4B" w:rsidRPr="00944A4B" w:rsidRDefault="00944A4B" w:rsidP="00EA7F86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480" w:line="226" w:lineRule="auto"/>
                              <w:ind w:left="709" w:hanging="567"/>
                              <w:contextualSpacing/>
                              <w:jc w:val="both"/>
                              <w:rPr>
                                <w:rFonts w:ascii="Times New Roman" w:hAnsi="Times New Roman"/>
                                <w:color w:val="35A2DA"/>
                                <w:kern w:val="0"/>
                                <w:sz w:val="24"/>
                                <w:szCs w:val="24"/>
                                <w:lang w:val="bg-BG" w:eastAsia="bg-BG"/>
                              </w:rPr>
                            </w:pP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Намали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преписването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провеждане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писменото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изпитването</w:t>
                            </w:r>
                          </w:p>
                          <w:p w:rsidR="00944A4B" w:rsidRPr="00944A4B" w:rsidRDefault="00944A4B" w:rsidP="00EA7F86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480" w:line="226" w:lineRule="auto"/>
                              <w:ind w:left="709" w:hanging="567"/>
                              <w:contextualSpacing/>
                              <w:jc w:val="both"/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</w:pP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Бъде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място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за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съхран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e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ние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огранизиция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изпитни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варианти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,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оценки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,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класове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ученици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. </w:t>
                            </w:r>
                          </w:p>
                          <w:p w:rsidR="00944A4B" w:rsidRDefault="00944A4B" w:rsidP="00EA7F86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720"/>
                                <w:tab w:val="num" w:pos="567"/>
                              </w:tabs>
                              <w:spacing w:after="480" w:line="226" w:lineRule="auto"/>
                              <w:ind w:left="709" w:hanging="567"/>
                              <w:contextualSpacing/>
                              <w:jc w:val="both"/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</w:pP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Бъде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платформа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,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на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която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учениците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могат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да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прегледат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своите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>тестове</w:t>
                            </w:r>
                            <w:r w:rsidRPr="00944A4B"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  <w:t xml:space="preserve"> </w:t>
                            </w:r>
                          </w:p>
                          <w:p w:rsidR="00944A4B" w:rsidRPr="00944A4B" w:rsidRDefault="00944A4B" w:rsidP="00944A4B">
                            <w:pPr>
                              <w:spacing w:after="480" w:line="226" w:lineRule="auto"/>
                              <w:contextualSpacing/>
                              <w:rPr>
                                <w:rFonts w:eastAsiaTheme="minorEastAsia" w:hAnsi="Franklin Gothic Book" w:cstheme="minorBidi"/>
                                <w:color w:val="44546A" w:themeColor="text2"/>
                                <w:kern w:val="24"/>
                                <w:sz w:val="24"/>
                                <w:szCs w:val="40"/>
                                <w:lang w:val="bg-BG" w:eastAsia="bg-BG"/>
                              </w:rPr>
                            </w:pPr>
                          </w:p>
                          <w:p w:rsidR="00944A4B" w:rsidRPr="0086136F" w:rsidRDefault="00944A4B" w:rsidP="00944A4B">
                            <w:r>
                              <w:rPr>
                                <w:noProof/>
                                <w:lang w:val="bg-BG" w:eastAsia="bg-BG"/>
                              </w:rPr>
                              <w:drawing>
                                <wp:inline distT="0" distB="0" distL="0" distR="0" wp14:anchorId="626B92F0" wp14:editId="53F0F267">
                                  <wp:extent cx="2399030" cy="1392617"/>
                                  <wp:effectExtent l="0" t="0" r="1270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4167" t="13553" r="19771" b="79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9030" cy="13926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bg-BG" w:eastAsia="bg-BG"/>
                              </w:rPr>
                              <w:drawing>
                                <wp:inline distT="0" distB="0" distL="0" distR="0" wp14:anchorId="5D9044DD" wp14:editId="02AEBE43">
                                  <wp:extent cx="2397760" cy="1117458"/>
                                  <wp:effectExtent l="0" t="0" r="2540" b="6985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853" t="20555" r="16316" b="1247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4675" cy="11206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A0BFA" w:rsidRPr="009A0BFA">
                              <w:rPr>
                                <w:noProof/>
                                <w:lang w:val="bg-BG" w:eastAsia="bg-BG"/>
                              </w:rPr>
                              <w:t xml:space="preserve"> </w:t>
                            </w:r>
                            <w:r w:rsidR="009A0BFA">
                              <w:rPr>
                                <w:noProof/>
                                <w:lang w:val="bg-BG" w:eastAsia="bg-BG"/>
                              </w:rPr>
                              <w:drawing>
                                <wp:inline distT="0" distB="0" distL="0" distR="0" wp14:anchorId="4200E3FA" wp14:editId="273590D1">
                                  <wp:extent cx="2331720" cy="763536"/>
                                  <wp:effectExtent l="0" t="0" r="0" b="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t="42871" r="15934" b="81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0495" cy="76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310" w:type="dxa"/>
            <w:vMerge w:val="restart"/>
          </w:tcPr>
          <w:p w:rsidR="007C3695" w:rsidRDefault="00944A4B" w:rsidP="00D94BF3">
            <w:pPr>
              <w:pStyle w:val="Heading2"/>
              <w:spacing w:before="120"/>
              <w:ind w:left="250" w:right="167" w:hanging="3"/>
              <w:jc w:val="center"/>
              <w:rPr>
                <w:color w:val="4472C4" w:themeColor="accent1"/>
                <w:lang w:val="bg-BG"/>
              </w:rPr>
            </w:pPr>
            <w:r w:rsidRPr="00944A4B">
              <w:rPr>
                <w:color w:val="4472C4" w:themeColor="accent1"/>
                <w:lang w:val="bg-BG"/>
              </w:rPr>
              <w:t>Описание на решението</w:t>
            </w:r>
          </w:p>
          <w:p w:rsidR="00EA7F86" w:rsidRPr="00EA7F86" w:rsidRDefault="0072767C" w:rsidP="009A0BFA">
            <w:pPr>
              <w:spacing w:line="225" w:lineRule="auto"/>
              <w:ind w:left="416" w:right="456" w:firstLine="284"/>
              <w:jc w:val="both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Приложението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MY EXAMS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е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неимоверен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помощник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всеки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учител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провеждане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писменни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изпитвания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тъй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като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дава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възможността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създаване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тестове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хартиен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вариант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които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различна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последователност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въпроси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което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действа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безотка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зно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борбата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преписването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.</w:t>
            </w:r>
            <w:r w:rsidR="009A0BFA">
              <w:rPr>
                <w:noProof/>
                <w:sz w:val="24"/>
                <w:lang w:val="bg-BG" w:eastAsia="bg-BG"/>
              </w:rPr>
              <w:t xml:space="preserve"> </w:t>
            </w:r>
          </w:p>
          <w:p w:rsidR="009A0BFA" w:rsidRDefault="0072767C" w:rsidP="009A0BFA">
            <w:pPr>
              <w:spacing w:line="225" w:lineRule="auto"/>
              <w:ind w:left="416" w:right="456" w:firstLine="284"/>
              <w:jc w:val="both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Осве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генерирането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приложението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има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модул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,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пригоден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автоматичната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проверка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сканираните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бланки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което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облекчава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многократно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работата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всеки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преподавател</w:t>
            </w:r>
            <w:r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.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Системата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разпознава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автоматично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въпросите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избираем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ги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оценява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спрямо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заложените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="00EA7F86" w:rsidRPr="00EA7F86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точки</w:t>
            </w:r>
          </w:p>
          <w:p w:rsidR="009A0BFA" w:rsidRDefault="009A0BFA" w:rsidP="00EA7F86">
            <w:pPr>
              <w:spacing w:line="225" w:lineRule="auto"/>
              <w:ind w:left="250" w:right="456" w:firstLine="284"/>
              <w:jc w:val="both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</w:p>
          <w:p w:rsidR="009A0BFA" w:rsidRDefault="009A0BFA" w:rsidP="009A0BFA">
            <w:pPr>
              <w:spacing w:line="225" w:lineRule="auto"/>
              <w:ind w:left="250" w:right="456" w:firstLine="24"/>
              <w:jc w:val="center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  <w:r>
              <w:rPr>
                <w:noProof/>
                <w:sz w:val="24"/>
                <w:lang w:val="bg-BG" w:eastAsia="bg-BG"/>
              </w:rPr>
              <w:drawing>
                <wp:inline distT="0" distB="0" distL="0" distR="0" wp14:anchorId="636130A5" wp14:editId="22941EE8">
                  <wp:extent cx="2560397" cy="1501140"/>
                  <wp:effectExtent l="0" t="0" r="0" b="381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265" cy="15092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9A0BFA" w:rsidRDefault="009A0BFA" w:rsidP="00EA7F86">
            <w:pPr>
              <w:spacing w:line="225" w:lineRule="auto"/>
              <w:ind w:left="250" w:right="456" w:firstLine="284"/>
              <w:jc w:val="both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</w:p>
          <w:p w:rsidR="00944A4B" w:rsidRPr="00D94BF3" w:rsidRDefault="009A0BFA" w:rsidP="00D94BF3">
            <w:pPr>
              <w:spacing w:line="225" w:lineRule="auto"/>
              <w:ind w:left="250" w:right="456" w:firstLine="142"/>
              <w:jc w:val="center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  <w:r>
              <w:rPr>
                <w:noProof/>
                <w:sz w:val="24"/>
                <w:lang w:val="bg-BG" w:eastAsia="bg-BG"/>
              </w:rPr>
              <w:drawing>
                <wp:inline distT="0" distB="0" distL="0" distR="0" wp14:anchorId="1A6E1879" wp14:editId="0CADA9D6">
                  <wp:extent cx="2601486" cy="1440180"/>
                  <wp:effectExtent l="0" t="0" r="889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000" cy="14548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7" w:type="dxa"/>
          </w:tcPr>
          <w:p w:rsidR="00B77271" w:rsidRDefault="007C3695" w:rsidP="00EA7F86">
            <w:pPr>
              <w:pStyle w:val="Heading1"/>
              <w:ind w:left="321" w:right="789"/>
              <w:rPr>
                <w:b w:val="0"/>
                <w:color w:val="auto"/>
              </w:rPr>
            </w:pPr>
            <w:r w:rsidRPr="00EA7F86">
              <w:rPr>
                <w:b w:val="0"/>
                <w:color w:val="auto"/>
              </w:rPr>
              <w:br w:type="page"/>
            </w:r>
          </w:p>
          <w:p w:rsidR="00B77271" w:rsidRDefault="00B77271" w:rsidP="00EA7F86">
            <w:pPr>
              <w:pStyle w:val="Heading1"/>
              <w:ind w:left="321" w:right="789"/>
              <w:rPr>
                <w:b w:val="0"/>
                <w:color w:val="auto"/>
              </w:rPr>
            </w:pPr>
          </w:p>
          <w:p w:rsidR="00B77271" w:rsidRDefault="00B77271" w:rsidP="00B77271">
            <w:pPr>
              <w:spacing w:after="480" w:line="226" w:lineRule="auto"/>
              <w:ind w:right="653"/>
              <w:contextualSpacing/>
              <w:jc w:val="both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</w:p>
          <w:p w:rsidR="007C3695" w:rsidRPr="00B77271" w:rsidRDefault="00EA7F86" w:rsidP="00D94BF3">
            <w:pPr>
              <w:spacing w:after="480" w:line="226" w:lineRule="auto"/>
              <w:ind w:right="653" w:firstLine="330"/>
              <w:contextualSpacing/>
              <w:jc w:val="both"/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</w:pP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Тъй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като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някои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въпросите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могат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бъдат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отворен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тогава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необходима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намесата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учителя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който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има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задачата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потвърди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конкретните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въпроси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.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него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му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извежда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всеки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въпросите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поле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,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където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изписан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правилния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изрязък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бланката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съдържащ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конкретния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.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Неговата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задача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е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провери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дали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написаното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отговаря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заложения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да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оцени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въпроса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спрямо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пълнотата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и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точността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на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 xml:space="preserve"> 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отговора</w:t>
            </w:r>
            <w:r w:rsidRPr="00B77271">
              <w:rPr>
                <w:rFonts w:eastAsiaTheme="minorEastAsia" w:hAnsi="Franklin Gothic Book" w:cstheme="minorBidi"/>
                <w:color w:val="44546A" w:themeColor="text2"/>
                <w:kern w:val="24"/>
                <w:sz w:val="24"/>
                <w:szCs w:val="40"/>
                <w:lang w:val="bg-BG" w:eastAsia="bg-BG"/>
              </w:rPr>
              <w:t>.</w:t>
            </w:r>
          </w:p>
          <w:p w:rsidR="00B77271" w:rsidRPr="00B77271" w:rsidRDefault="00B77271" w:rsidP="00B77271">
            <w:r>
              <w:rPr>
                <w:noProof/>
                <w:lang w:val="bg-BG" w:eastAsia="bg-BG"/>
              </w:rPr>
              <w:drawing>
                <wp:anchor distT="0" distB="0" distL="114300" distR="114300" simplePos="0" relativeHeight="251676672" behindDoc="0" locked="0" layoutInCell="1" allowOverlap="1" wp14:anchorId="0AEB071C" wp14:editId="757C66AE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57785</wp:posOffset>
                  </wp:positionV>
                  <wp:extent cx="2950167" cy="742950"/>
                  <wp:effectExtent l="0" t="0" r="3175" b="0"/>
                  <wp:wrapNone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90" t="21053" r="27950" b="58237"/>
                          <a:stretch/>
                        </pic:blipFill>
                        <pic:spPr bwMode="auto">
                          <a:xfrm>
                            <a:off x="0" y="0"/>
                            <a:ext cx="2950167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18F4" w:rsidTr="00B77271">
        <w:trPr>
          <w:trHeight w:val="4622"/>
        </w:trPr>
        <w:tc>
          <w:tcPr>
            <w:tcW w:w="5170" w:type="dxa"/>
            <w:vMerge/>
          </w:tcPr>
          <w:p w:rsidR="007C3695" w:rsidRDefault="007C3695" w:rsidP="007C3695">
            <w:pPr>
              <w:ind w:left="845"/>
              <w:rPr>
                <w:noProof/>
              </w:rPr>
            </w:pPr>
          </w:p>
        </w:tc>
        <w:tc>
          <w:tcPr>
            <w:tcW w:w="5310" w:type="dxa"/>
            <w:vMerge/>
          </w:tcPr>
          <w:p w:rsidR="007C3695" w:rsidRDefault="007C3695" w:rsidP="00E941D3">
            <w:pPr>
              <w:pStyle w:val="Heading1"/>
              <w:rPr>
                <w:noProof/>
              </w:rPr>
            </w:pPr>
          </w:p>
        </w:tc>
        <w:tc>
          <w:tcPr>
            <w:tcW w:w="5447" w:type="dxa"/>
          </w:tcPr>
          <w:p w:rsidR="007C3695" w:rsidRDefault="00D94BF3" w:rsidP="00E941D3">
            <w:pPr>
              <w:pStyle w:val="Heading1"/>
              <w:rPr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7AAF6A28">
                  <wp:extent cx="2854727" cy="1166495"/>
                  <wp:effectExtent l="0" t="0" r="3175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3010623" cy="12301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94BF3" w:rsidRPr="00D94BF3" w:rsidRDefault="00D94BF3" w:rsidP="00D94BF3"/>
          <w:p w:rsidR="00D94BF3" w:rsidRPr="00D94BF3" w:rsidRDefault="00D94BF3" w:rsidP="00D94BF3">
            <w:r>
              <w:rPr>
                <w:noProof/>
                <w:lang w:val="bg-BG" w:eastAsia="bg-BG"/>
              </w:rPr>
              <w:drawing>
                <wp:inline distT="0" distB="0" distL="0" distR="0" wp14:anchorId="7B645FAF" wp14:editId="4F9148C7">
                  <wp:extent cx="2942590" cy="1228725"/>
                  <wp:effectExtent l="0" t="0" r="0" b="952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512" t="17307" r="32817" b="34686"/>
                          <a:stretch/>
                        </pic:blipFill>
                        <pic:spPr bwMode="auto">
                          <a:xfrm>
                            <a:off x="0" y="0"/>
                            <a:ext cx="2973960" cy="1241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14AF" w:rsidRPr="00252097" w:rsidRDefault="006514AF" w:rsidP="00252097"/>
    <w:sectPr w:rsidR="006514AF" w:rsidRPr="00252097" w:rsidSect="00B77271">
      <w:type w:val="nextColumn"/>
      <w:pgSz w:w="15840" w:h="12240" w:orient="landscape" w:code="1"/>
      <w:pgMar w:top="709" w:right="864" w:bottom="878" w:left="864" w:header="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259E" w:rsidRDefault="0026259E" w:rsidP="003E5E4E">
      <w:r>
        <w:separator/>
      </w:r>
    </w:p>
  </w:endnote>
  <w:endnote w:type="continuationSeparator" w:id="0">
    <w:p w:rsidR="0026259E" w:rsidRDefault="0026259E" w:rsidP="003E5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259E" w:rsidRDefault="0026259E" w:rsidP="003E5E4E">
      <w:r>
        <w:separator/>
      </w:r>
    </w:p>
  </w:footnote>
  <w:footnote w:type="continuationSeparator" w:id="0">
    <w:p w:rsidR="0026259E" w:rsidRDefault="0026259E" w:rsidP="003E5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DE263D"/>
    <w:multiLevelType w:val="hybridMultilevel"/>
    <w:tmpl w:val="16D661CC"/>
    <w:lvl w:ilvl="0" w:tplc="2D3CE1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35A2CE"/>
      </w:rPr>
    </w:lvl>
    <w:lvl w:ilvl="1" w:tplc="A0EE554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5448A5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ECC84AD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A83A449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FF4EE63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2E8ED7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7CDEC3F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5F08511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73AE1F9E"/>
    <w:multiLevelType w:val="hybridMultilevel"/>
    <w:tmpl w:val="56D48296"/>
    <w:lvl w:ilvl="0" w:tplc="2D3CE1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35A2CE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D0B"/>
    <w:rsid w:val="000307B4"/>
    <w:rsid w:val="00044C88"/>
    <w:rsid w:val="00060468"/>
    <w:rsid w:val="000C0A51"/>
    <w:rsid w:val="001213B0"/>
    <w:rsid w:val="00162CC6"/>
    <w:rsid w:val="00183DF2"/>
    <w:rsid w:val="001C49BE"/>
    <w:rsid w:val="0021040F"/>
    <w:rsid w:val="00252097"/>
    <w:rsid w:val="0026259E"/>
    <w:rsid w:val="002816A7"/>
    <w:rsid w:val="00287B56"/>
    <w:rsid w:val="00316830"/>
    <w:rsid w:val="003267B9"/>
    <w:rsid w:val="00326E31"/>
    <w:rsid w:val="00360948"/>
    <w:rsid w:val="003E4269"/>
    <w:rsid w:val="003E5E4E"/>
    <w:rsid w:val="003E6F76"/>
    <w:rsid w:val="003F0620"/>
    <w:rsid w:val="0048185E"/>
    <w:rsid w:val="004E771D"/>
    <w:rsid w:val="004F144E"/>
    <w:rsid w:val="00506068"/>
    <w:rsid w:val="005063B3"/>
    <w:rsid w:val="00544B31"/>
    <w:rsid w:val="005547E1"/>
    <w:rsid w:val="005F223D"/>
    <w:rsid w:val="00630AC0"/>
    <w:rsid w:val="006514AF"/>
    <w:rsid w:val="006F23FB"/>
    <w:rsid w:val="00712F60"/>
    <w:rsid w:val="0072767C"/>
    <w:rsid w:val="007718F4"/>
    <w:rsid w:val="007C3695"/>
    <w:rsid w:val="0086136F"/>
    <w:rsid w:val="008C12C3"/>
    <w:rsid w:val="0091413D"/>
    <w:rsid w:val="00944A4B"/>
    <w:rsid w:val="00956501"/>
    <w:rsid w:val="009960D8"/>
    <w:rsid w:val="009A0BFA"/>
    <w:rsid w:val="00A20049"/>
    <w:rsid w:val="00AC3CE9"/>
    <w:rsid w:val="00B42472"/>
    <w:rsid w:val="00B666BD"/>
    <w:rsid w:val="00B77271"/>
    <w:rsid w:val="00C16B75"/>
    <w:rsid w:val="00CC78D8"/>
    <w:rsid w:val="00D24DC4"/>
    <w:rsid w:val="00D80EAB"/>
    <w:rsid w:val="00D94BF3"/>
    <w:rsid w:val="00D97B72"/>
    <w:rsid w:val="00DA365B"/>
    <w:rsid w:val="00DB4A0E"/>
    <w:rsid w:val="00E04645"/>
    <w:rsid w:val="00E941D3"/>
    <w:rsid w:val="00EA7F86"/>
    <w:rsid w:val="00EB3F1A"/>
    <w:rsid w:val="00EE0B7E"/>
    <w:rsid w:val="00F22D0B"/>
    <w:rsid w:val="00F425FE"/>
    <w:rsid w:val="00F674E7"/>
    <w:rsid w:val="00FC4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d3cea1,#dda507"/>
    </o:shapedefaults>
    <o:shapelayout v:ext="edit">
      <o:idmap v:ext="edit" data="1"/>
    </o:shapelayout>
  </w:shapeDefaults>
  <w:decimalSymbol w:val="."/>
  <w:listSeparator w:val=";"/>
  <w15:chartTrackingRefBased/>
  <w15:docId w15:val="{005492DE-E3AE-41D8-90A1-DF5F53FB3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645"/>
    <w:rPr>
      <w:rFonts w:asciiTheme="minorHAnsi" w:hAnsiTheme="minorHAnsi"/>
      <w:color w:val="000000"/>
      <w:kern w:val="28"/>
      <w:sz w:val="22"/>
    </w:rPr>
  </w:style>
  <w:style w:type="paragraph" w:styleId="Heading1">
    <w:name w:val="heading 1"/>
    <w:basedOn w:val="companyname"/>
    <w:next w:val="Normal"/>
    <w:qFormat/>
    <w:rsid w:val="00E941D3"/>
    <w:pPr>
      <w:outlineLvl w:val="0"/>
    </w:pPr>
    <w:rPr>
      <w:rFonts w:asciiTheme="majorHAnsi" w:hAnsiTheme="majorHAnsi"/>
    </w:rPr>
  </w:style>
  <w:style w:type="paragraph" w:styleId="Heading2">
    <w:name w:val="heading 2"/>
    <w:basedOn w:val="titlename"/>
    <w:next w:val="Normal"/>
    <w:link w:val="Heading2Char"/>
    <w:qFormat/>
    <w:rsid w:val="00E04645"/>
    <w:pPr>
      <w:spacing w:after="240"/>
      <w:outlineLvl w:val="1"/>
    </w:pPr>
    <w:rPr>
      <w:rFonts w:asciiTheme="majorHAnsi" w:hAnsiTheme="majorHAnsi"/>
    </w:rPr>
  </w:style>
  <w:style w:type="paragraph" w:styleId="Heading3">
    <w:name w:val="heading 3"/>
    <w:basedOn w:val="Heading2"/>
    <w:next w:val="Normal"/>
    <w:link w:val="Heading3Char"/>
    <w:qFormat/>
    <w:rsid w:val="000C0A51"/>
    <w:pPr>
      <w:spacing w:after="120"/>
      <w:outlineLvl w:val="2"/>
    </w:pPr>
    <w:rPr>
      <w:sz w:val="32"/>
      <w:szCs w:val="32"/>
    </w:rPr>
  </w:style>
  <w:style w:type="paragraph" w:styleId="Heading4">
    <w:name w:val="heading 4"/>
    <w:qFormat/>
    <w:rsid w:val="00E04645"/>
    <w:pPr>
      <w:spacing w:after="160" w:line="271" w:lineRule="auto"/>
      <w:outlineLvl w:val="3"/>
    </w:pPr>
    <w:rPr>
      <w:rFonts w:asciiTheme="majorHAnsi" w:hAnsiTheme="majorHAnsi"/>
      <w:b/>
      <w:bCs/>
      <w:color w:val="4472C4" w:themeColor="accent1"/>
      <w:kern w:val="28"/>
      <w:sz w:val="24"/>
      <w:szCs w:val="16"/>
    </w:rPr>
  </w:style>
  <w:style w:type="paragraph" w:styleId="Heading7">
    <w:name w:val="heading 7"/>
    <w:qFormat/>
    <w:rsid w:val="006514AF"/>
    <w:pPr>
      <w:spacing w:line="271" w:lineRule="auto"/>
      <w:outlineLvl w:val="6"/>
    </w:pPr>
    <w:rPr>
      <w:rFonts w:ascii="Arial Rounded MT Bold" w:hAnsi="Arial Rounded MT Bold"/>
      <w:b/>
      <w:bCs/>
      <w:color w:val="000000"/>
      <w:kern w:val="28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ion1">
    <w:name w:val="Caption1"/>
    <w:basedOn w:val="Normal"/>
    <w:rsid w:val="00044C88"/>
    <w:pPr>
      <w:jc w:val="center"/>
    </w:pPr>
    <w:rPr>
      <w:rFonts w:cs="Arial"/>
    </w:rPr>
  </w:style>
  <w:style w:type="paragraph" w:customStyle="1" w:styleId="bodytext">
    <w:name w:val="bodytext"/>
    <w:rsid w:val="00316830"/>
    <w:pPr>
      <w:spacing w:after="120"/>
    </w:pPr>
    <w:rPr>
      <w:rFonts w:ascii="Arial" w:hAnsi="Arial"/>
      <w:color w:val="000000"/>
      <w:kern w:val="28"/>
    </w:rPr>
  </w:style>
  <w:style w:type="paragraph" w:customStyle="1" w:styleId="Address1">
    <w:name w:val="Address1"/>
    <w:basedOn w:val="bodytext2"/>
    <w:rsid w:val="000C0A51"/>
    <w:rPr>
      <w:i w:val="0"/>
    </w:rPr>
  </w:style>
  <w:style w:type="paragraph" w:customStyle="1" w:styleId="companyname">
    <w:name w:val="company name"/>
    <w:basedOn w:val="Normal"/>
    <w:rsid w:val="00316830"/>
    <w:rPr>
      <w:b/>
      <w:color w:val="FFFFFF"/>
      <w:spacing w:val="20"/>
      <w:sz w:val="24"/>
      <w:szCs w:val="24"/>
    </w:rPr>
  </w:style>
  <w:style w:type="paragraph" w:customStyle="1" w:styleId="titlename">
    <w:name w:val="titlename"/>
    <w:basedOn w:val="Normal"/>
    <w:rsid w:val="00316830"/>
    <w:rPr>
      <w:rFonts w:ascii="Garamond" w:hAnsi="Garamond" w:cs="Arial"/>
      <w:b/>
      <w:sz w:val="36"/>
      <w:szCs w:val="36"/>
    </w:rPr>
  </w:style>
  <w:style w:type="paragraph" w:customStyle="1" w:styleId="bodytext2">
    <w:name w:val="bodytext2"/>
    <w:rsid w:val="00316830"/>
    <w:pPr>
      <w:spacing w:after="120"/>
    </w:pPr>
    <w:rPr>
      <w:rFonts w:ascii="Arial" w:hAnsi="Arial"/>
      <w:i/>
      <w:color w:val="000000"/>
      <w:kern w:val="28"/>
      <w:sz w:val="18"/>
      <w:szCs w:val="18"/>
    </w:rPr>
  </w:style>
  <w:style w:type="paragraph" w:customStyle="1" w:styleId="tagline">
    <w:name w:val="tagline"/>
    <w:basedOn w:val="Normal"/>
    <w:rsid w:val="00316830"/>
    <w:rPr>
      <w:i/>
      <w:sz w:val="24"/>
      <w:szCs w:val="24"/>
    </w:rPr>
  </w:style>
  <w:style w:type="paragraph" w:customStyle="1" w:styleId="Style1">
    <w:name w:val="Style1"/>
    <w:rsid w:val="00044C88"/>
    <w:rPr>
      <w:rFonts w:ascii="Arial" w:hAnsi="Arial"/>
      <w:color w:val="000000"/>
      <w:kern w:val="28"/>
      <w:sz w:val="18"/>
      <w:szCs w:val="18"/>
    </w:rPr>
  </w:style>
  <w:style w:type="paragraph" w:customStyle="1" w:styleId="Address2">
    <w:name w:val="Address 2"/>
    <w:link w:val="Address2Char"/>
    <w:rsid w:val="00044C88"/>
    <w:rPr>
      <w:rFonts w:ascii="Arial" w:hAnsi="Arial"/>
      <w:b/>
      <w:color w:val="000000"/>
      <w:kern w:val="28"/>
      <w:sz w:val="18"/>
      <w:szCs w:val="18"/>
    </w:rPr>
  </w:style>
  <w:style w:type="character" w:customStyle="1" w:styleId="Address2Char">
    <w:name w:val="Address 2 Char"/>
    <w:basedOn w:val="DefaultParagraphFont"/>
    <w:link w:val="Address2"/>
    <w:rsid w:val="00044C88"/>
    <w:rPr>
      <w:rFonts w:ascii="Arial" w:hAnsi="Arial"/>
      <w:b/>
      <w:color w:val="000000"/>
      <w:kern w:val="28"/>
      <w:sz w:val="18"/>
      <w:szCs w:val="18"/>
      <w:lang w:val="en-US" w:eastAsia="en-US" w:bidi="ar-SA"/>
    </w:rPr>
  </w:style>
  <w:style w:type="table" w:styleId="TableGrid">
    <w:name w:val="Table Grid"/>
    <w:basedOn w:val="TableNormal"/>
    <w:uiPriority w:val="39"/>
    <w:rsid w:val="00B424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B42472"/>
    <w:rPr>
      <w:rFonts w:ascii="Garamond" w:hAnsi="Garamond" w:cs="Arial"/>
      <w:b/>
      <w:color w:val="000000"/>
      <w:kern w:val="28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16B7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E5E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E4E"/>
    <w:rPr>
      <w:rFonts w:ascii="Arial" w:hAnsi="Arial"/>
      <w:color w:val="000000"/>
      <w:kern w:val="28"/>
    </w:rPr>
  </w:style>
  <w:style w:type="paragraph" w:styleId="Footer">
    <w:name w:val="footer"/>
    <w:basedOn w:val="Normal"/>
    <w:link w:val="FooterChar"/>
    <w:uiPriority w:val="99"/>
    <w:unhideWhenUsed/>
    <w:rsid w:val="003E5E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E4E"/>
    <w:rPr>
      <w:rFonts w:ascii="Arial" w:hAnsi="Arial"/>
      <w:color w:val="000000"/>
      <w:kern w:val="28"/>
    </w:rPr>
  </w:style>
  <w:style w:type="character" w:customStyle="1" w:styleId="Heading2Char">
    <w:name w:val="Heading 2 Char"/>
    <w:basedOn w:val="DefaultParagraphFont"/>
    <w:link w:val="Heading2"/>
    <w:rsid w:val="00E04645"/>
    <w:rPr>
      <w:rFonts w:asciiTheme="majorHAnsi" w:hAnsiTheme="majorHAnsi" w:cs="Arial"/>
      <w:b/>
      <w:color w:val="000000"/>
      <w:kern w:val="28"/>
      <w:sz w:val="36"/>
      <w:szCs w:val="36"/>
    </w:rPr>
  </w:style>
  <w:style w:type="character" w:styleId="IntenseEmphasis">
    <w:name w:val="Intense Emphasis"/>
    <w:basedOn w:val="DefaultParagraphFont"/>
    <w:uiPriority w:val="21"/>
    <w:qFormat/>
    <w:rsid w:val="00060468"/>
    <w:rPr>
      <w:b/>
      <w:bCs/>
      <w:i/>
      <w:i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60468"/>
    <w:pPr>
      <w:contextualSpacing/>
    </w:pPr>
    <w:rPr>
      <w:rFonts w:asciiTheme="majorHAnsi" w:eastAsiaTheme="majorEastAsia" w:hAnsiTheme="majorHAnsi" w:cstheme="majorBidi"/>
      <w:b/>
      <w:color w:val="4472C4" w:themeColor="accent1"/>
      <w:spacing w:val="-10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468"/>
    <w:rPr>
      <w:rFonts w:asciiTheme="majorHAnsi" w:eastAsiaTheme="majorEastAsia" w:hAnsiTheme="majorHAnsi" w:cstheme="majorBidi"/>
      <w:b/>
      <w:color w:val="4472C4" w:themeColor="accent1"/>
      <w:spacing w:val="-10"/>
      <w:kern w:val="28"/>
      <w:sz w:val="72"/>
      <w:szCs w:val="56"/>
    </w:rPr>
  </w:style>
  <w:style w:type="character" w:styleId="SubtleEmphasis">
    <w:name w:val="Subtle Emphasis"/>
    <w:basedOn w:val="DefaultParagraphFont"/>
    <w:uiPriority w:val="19"/>
    <w:qFormat/>
    <w:rsid w:val="00E04645"/>
    <w:rPr>
      <w:rFonts w:asciiTheme="minorHAnsi" w:hAnsiTheme="minorHAnsi"/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D97B72"/>
    <w:rPr>
      <w:rFonts w:asciiTheme="minorHAnsi" w:hAnsiTheme="minorHAnsi"/>
      <w:b/>
      <w:bCs/>
    </w:rPr>
  </w:style>
  <w:style w:type="character" w:styleId="Emphasis">
    <w:name w:val="Emphasis"/>
    <w:basedOn w:val="DefaultParagraphFont"/>
    <w:uiPriority w:val="20"/>
    <w:qFormat/>
    <w:rsid w:val="00D97B72"/>
    <w:rPr>
      <w:rFonts w:asciiTheme="minorHAnsi" w:hAnsiTheme="minorHAnsi"/>
      <w:i/>
      <w:iCs/>
    </w:rPr>
  </w:style>
  <w:style w:type="character" w:styleId="SubtleReference">
    <w:name w:val="Subtle Reference"/>
    <w:basedOn w:val="DefaultParagraphFont"/>
    <w:uiPriority w:val="31"/>
    <w:qFormat/>
    <w:rsid w:val="00D97B72"/>
    <w:rPr>
      <w:rFonts w:asciiTheme="minorHAnsi" w:hAnsiTheme="minorHAns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97B72"/>
    <w:rPr>
      <w:rFonts w:asciiTheme="minorHAnsi" w:hAnsiTheme="minorHAnsi"/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97B72"/>
    <w:rPr>
      <w:rFonts w:asciiTheme="minorHAnsi" w:hAnsiTheme="minorHAnsi"/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97B7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60468"/>
    <w:pPr>
      <w:numPr>
        <w:ilvl w:val="1"/>
      </w:numPr>
      <w:spacing w:after="160"/>
    </w:pPr>
    <w:rPr>
      <w:rFonts w:eastAsiaTheme="minorEastAsia" w:cstheme="minorBidi"/>
      <w:color w:val="4472C4" w:themeColor="accent1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60468"/>
    <w:rPr>
      <w:rFonts w:asciiTheme="minorHAnsi" w:eastAsiaTheme="minorEastAsia" w:hAnsiTheme="minorHAnsi" w:cstheme="minorBidi"/>
      <w:color w:val="4472C4" w:themeColor="accent1"/>
      <w:kern w:val="28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944A4B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5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58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5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7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15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18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329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056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Documents\Visual%20Studio%202015\Projects\MyExams\MyExams\Content\images\tf0608736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6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DED74-98A9-4F0C-AB71-1ED629C81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tf06087360</Template>
  <TotalTime>73</TotalTime>
  <Pages>3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Bechev</dc:creator>
  <cp:keywords/>
  <dc:description/>
  <cp:lastModifiedBy>Peter Bechev</cp:lastModifiedBy>
  <cp:revision>1</cp:revision>
  <cp:lastPrinted>2001-11-14T08:16:00Z</cp:lastPrinted>
  <dcterms:created xsi:type="dcterms:W3CDTF">2018-03-07T14:07:00Z</dcterms:created>
  <dcterms:modified xsi:type="dcterms:W3CDTF">2018-03-07T15:43:00Z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TC060873601033</vt:lpwstr>
  </property>
</Properties>
</file>